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19510A" w:rsidP="00A43A5B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3853815" cy="1885950"/>
                  <wp:effectExtent l="0" t="0" r="0" b="0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aconcuadrcul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19510A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19510A" w:rsidRDefault="0019510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</w:pPr>
                  <w:r w:rsidRPr="0019510A"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  <w:t xml:space="preserve">Simulación de </w:t>
                  </w:r>
                  <w:r w:rsidR="004A0724" w:rsidRPr="0019510A"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  <w:t xml:space="preserve"> </w:t>
                  </w:r>
                  <w:r w:rsidRPr="0019510A"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  <w:t>Pieza2</w:t>
                  </w:r>
                </w:p>
                <w:p w:rsidR="00B77317" w:rsidRPr="0019510A" w:rsidRDefault="00B77317" w:rsidP="00E217C8">
                  <w:pPr>
                    <w:rPr>
                      <w:rStyle w:val="Textoennegrita"/>
                      <w:sz w:val="20"/>
                      <w:szCs w:val="20"/>
                      <w:lang w:val="es-MX"/>
                    </w:rPr>
                  </w:pPr>
                </w:p>
                <w:p w:rsidR="00B77317" w:rsidRPr="0019510A" w:rsidRDefault="0019510A" w:rsidP="009C008A">
                  <w:pPr>
                    <w:rPr>
                      <w:rStyle w:val="Textoennegrita"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Fecha</w:t>
                  </w:r>
                  <w:r w:rsidR="00B77317"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 xml:space="preserve">: </w:t>
                  </w:r>
                  <w:r w:rsidRPr="0019510A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viernes, 03 de mayo de 2019</w:t>
                  </w:r>
                  <w:r w:rsidR="00B77317"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br/>
                  </w:r>
                  <w:r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Diseñador</w:t>
                  </w:r>
                  <w:r w:rsidR="00B77317"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 xml:space="preserve">: </w:t>
                  </w:r>
                  <w:r w:rsidRPr="0019510A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Solidworks</w:t>
                  </w:r>
                </w:p>
                <w:p w:rsidR="00B77317" w:rsidRPr="0019510A" w:rsidRDefault="0019510A" w:rsidP="009C008A">
                  <w:pPr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Nombre de estudio</w:t>
                  </w:r>
                  <w:r w:rsidR="00B77317"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:</w:t>
                  </w:r>
                  <w:r w:rsidR="00B77317" w:rsidRPr="0019510A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 xml:space="preserve"> </w:t>
                  </w:r>
                  <w:r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Estudio 1</w:t>
                  </w:r>
                </w:p>
                <w:p w:rsidR="00B77317" w:rsidRPr="0019510A" w:rsidRDefault="0019510A" w:rsidP="0019510A">
                  <w:pPr>
                    <w:rPr>
                      <w:bCs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Tipo de análisis</w:t>
                  </w:r>
                  <w:r w:rsidR="00B77317"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:</w:t>
                  </w:r>
                  <w:r w:rsidR="00B77317" w:rsidRPr="0019510A">
                    <w:rPr>
                      <w:rStyle w:val="Textoennegrita"/>
                      <w:b w:val="0"/>
                      <w:lang w:val="es-MX"/>
                    </w:rPr>
                    <w:t xml:space="preserve"> </w:t>
                  </w:r>
                  <w:r w:rsidRPr="0019510A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Análisis estático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tulodeTDC"/>
                      </w:pPr>
                      <w:r>
                        <w:t>Table of Contents</w:t>
                      </w:r>
                    </w:p>
                    <w:p w:rsidR="0019510A" w:rsidRDefault="001041F1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781548" w:history="1">
                        <w:r w:rsidR="0019510A" w:rsidRPr="00AF0DCB">
                          <w:rPr>
                            <w:rStyle w:val="Hipervnculo"/>
                            <w:noProof/>
                          </w:rPr>
                          <w:t>Descripción</w:t>
                        </w:r>
                        <w:r w:rsidR="0019510A">
                          <w:rPr>
                            <w:noProof/>
                            <w:webHidden/>
                          </w:rPr>
                          <w:tab/>
                        </w:r>
                        <w:r w:rsidR="0019510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9510A">
                          <w:rPr>
                            <w:noProof/>
                            <w:webHidden/>
                          </w:rPr>
                          <w:instrText xml:space="preserve"> PAGEREF _Toc7781548 \h </w:instrText>
                        </w:r>
                        <w:r w:rsidR="0019510A">
                          <w:rPr>
                            <w:noProof/>
                            <w:webHidden/>
                          </w:rPr>
                        </w:r>
                        <w:r w:rsidR="0019510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9510A">
                          <w:rPr>
                            <w:noProof/>
                            <w:webHidden/>
                          </w:rPr>
                          <w:t>1</w:t>
                        </w:r>
                        <w:r w:rsidR="0019510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49" w:history="1">
                        <w:r w:rsidRPr="00AF0DCB">
                          <w:rPr>
                            <w:rStyle w:val="Hipervnculo"/>
                            <w:noProof/>
                          </w:rPr>
                          <w:t>Suposiciones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0" w:history="1">
                        <w:r w:rsidRPr="00AF0DCB">
                          <w:rPr>
                            <w:rStyle w:val="Hipervnculo"/>
                            <w:noProof/>
                          </w:rPr>
                          <w:t>Información de modelo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1" w:history="1">
                        <w:r w:rsidRPr="00AF0DCB">
                          <w:rPr>
                            <w:rStyle w:val="Hipervnculo"/>
                            <w:noProof/>
                          </w:rPr>
                          <w:t>Propiedades del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2" w:history="1">
                        <w:r w:rsidRPr="00AF0DCB">
                          <w:rPr>
                            <w:rStyle w:val="Hipervnculo"/>
                            <w:noProof/>
                          </w:rPr>
                          <w:t>Unidades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3" w:history="1">
                        <w:r w:rsidRPr="00AF0DCB">
                          <w:rPr>
                            <w:rStyle w:val="Hipervnculo"/>
                            <w:noProof/>
                          </w:rPr>
                          <w:t>Propiedades de material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4" w:history="1">
                        <w:r w:rsidRPr="00AF0DCB">
                          <w:rPr>
                            <w:rStyle w:val="Hipervnculo"/>
                            <w:noProof/>
                          </w:rPr>
                          <w:t>Cargas y sujeciones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5" w:history="1">
                        <w:r w:rsidRPr="00AF0DCB">
                          <w:rPr>
                            <w:rStyle w:val="Hipervnculo"/>
                            <w:noProof/>
                          </w:rPr>
                          <w:t>Definiciones de conector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6" w:history="1">
                        <w:r w:rsidRPr="00AF0DCB">
                          <w:rPr>
                            <w:rStyle w:val="Hipervnculo"/>
                            <w:noProof/>
                            <w:lang w:val="es-MX"/>
                          </w:rPr>
                          <w:t>Información de contacto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7" w:history="1">
                        <w:r w:rsidRPr="00AF0DCB">
                          <w:rPr>
                            <w:rStyle w:val="Hipervnculo"/>
                            <w:noProof/>
                          </w:rPr>
                          <w:t>Información de malla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8" w:history="1">
                        <w:r w:rsidRPr="00AF0DCB">
                          <w:rPr>
                            <w:rStyle w:val="Hipervnculo"/>
                            <w:noProof/>
                            <w:lang w:val="es-MX"/>
                          </w:rPr>
                          <w:t>Detalles del sensor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59" w:history="1">
                        <w:r w:rsidRPr="00AF0DCB">
                          <w:rPr>
                            <w:rStyle w:val="Hipervnculo"/>
                            <w:noProof/>
                            <w:lang w:val="es-MX"/>
                          </w:rPr>
                          <w:t>Fuerzas resultantes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60" w:history="1">
                        <w:r w:rsidRPr="00AF0DCB">
                          <w:rPr>
                            <w:rStyle w:val="Hipervnculo"/>
                            <w:noProof/>
                          </w:rPr>
                          <w:t>Vigas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61" w:history="1">
                        <w:r w:rsidRPr="00AF0DCB">
                          <w:rPr>
                            <w:rStyle w:val="Hipervnculo"/>
                            <w:noProof/>
                          </w:rPr>
                          <w:t>Resultados del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19510A" w:rsidRDefault="0019510A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562" w:history="1">
                        <w:r w:rsidRPr="00AF0DCB">
                          <w:rPr>
                            <w:rStyle w:val="Hipervnculo"/>
                            <w:noProof/>
                          </w:rPr>
                          <w:t>Conclusión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_Toc7781562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D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19510A" w:rsidP="00C27B5D">
            <w:pPr>
              <w:pStyle w:val="Ttulo1"/>
              <w:outlineLvl w:val="0"/>
            </w:pPr>
            <w:bookmarkStart w:id="0" w:name="_Toc7781548"/>
            <w:r>
              <w:t>Descripción</w:t>
            </w:r>
            <w:bookmarkEnd w:id="0"/>
          </w:p>
          <w:p w:rsidR="00F448BC" w:rsidRPr="00E65D6E" w:rsidRDefault="0019510A" w:rsidP="00FF408C">
            <w:r>
              <w:t>No hay datos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DC3"/>
            </w:pPr>
          </w:p>
        </w:tc>
      </w:tr>
    </w:tbl>
    <w:p w:rsidR="00F25CD7" w:rsidRDefault="00F25CD7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19510A" w:rsidP="00343025">
            <w:pPr>
              <w:pStyle w:val="Ttulo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781549"/>
            <w:r>
              <w:lastRenderedPageBreak/>
              <w:t>Suposiciones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Ttulo1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19510A" w:rsidP="00FF408C">
            <w:pPr>
              <w:pStyle w:val="Ttulo1"/>
              <w:outlineLvl w:val="0"/>
            </w:pPr>
            <w:bookmarkStart w:id="5" w:name="_Toc7781550"/>
            <w:r>
              <w:t>Información de modelo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RPr="0019510A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aconcuadrcul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19510A" w:rsidP="00077EA0">
                        <w:pPr>
                          <w:jc w:val="center"/>
                          <w:rPr>
                            <w:rStyle w:val="Textoennegrita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s-MX" w:eastAsia="es-MX"/>
                          </w:rPr>
                          <w:drawing>
                            <wp:inline distT="0" distB="0" distL="0" distR="0">
                              <wp:extent cx="5349240" cy="3434080"/>
                              <wp:effectExtent l="0" t="0" r="3810" b="0"/>
                              <wp:docPr id="4" name="Imagen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340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Pr="0019510A" w:rsidRDefault="0019510A" w:rsidP="00C16188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Nombre del modelo</w:t>
                  </w:r>
                  <w:r w:rsidR="00C16188" w:rsidRPr="0019510A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 xml:space="preserve">: </w:t>
                  </w:r>
                  <w:r w:rsidRPr="0019510A"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  <w:t>Pieza2</w:t>
                  </w:r>
                </w:p>
                <w:p w:rsidR="00C16188" w:rsidRPr="0019510A" w:rsidRDefault="0019510A" w:rsidP="0019510A">
                  <w:pPr>
                    <w:jc w:val="center"/>
                    <w:rPr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Configuración actual</w:t>
                  </w:r>
                  <w:r w:rsidR="00C16188" w:rsidRPr="0019510A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 xml:space="preserve">: </w:t>
                  </w:r>
                  <w:r w:rsidRPr="0019510A"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  <w:t>Predeterminado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19510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Textoennegrita"/>
                      <w:b/>
                      <w:noProof/>
                      <w:sz w:val="24"/>
                      <w:szCs w:val="24"/>
                    </w:rPr>
                    <w:t>Sólidos</w:t>
                  </w:r>
                </w:p>
              </w:tc>
            </w:tr>
            <w:tr w:rsidR="00C16188" w:rsidRPr="0019510A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19510A" w:rsidRDefault="0019510A" w:rsidP="0044448A">
                  <w:pPr>
                    <w:jc w:val="center"/>
                    <w:rPr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Nombre de documento y referencia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Tratado como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Propiedades volumétricas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19510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Ruta al documento/Fecha de modificación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19510A" w:rsidP="0044448A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:rsidR="004B3022" w:rsidRPr="0044448A" w:rsidRDefault="0019510A" w:rsidP="0044448A">
                  <w:pPr>
                    <w:jc w:val="center"/>
                  </w:pPr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>
                        <wp:extent cx="1562735" cy="1003300"/>
                        <wp:effectExtent l="0" t="0" r="0" b="6350"/>
                        <wp:docPr id="5" name="Imagen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03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9510A" w:rsidRPr="0019510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  <w:t>Masa:19.3982 kg</w:t>
                  </w:r>
                </w:p>
                <w:p w:rsidR="0019510A" w:rsidRPr="0019510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  <w:t>Volumen:0.00247111 m^3</w:t>
                  </w:r>
                </w:p>
                <w:p w:rsidR="0019510A" w:rsidRPr="0019510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  <w:t>Densidad:7850 kg/m^3</w:t>
                  </w:r>
                </w:p>
                <w:p w:rsidR="0019510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Peso:190.103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9510A" w:rsidRDefault="001951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RPr="0019510A" w:rsidTr="005E294F">
        <w:tc>
          <w:tcPr>
            <w:tcW w:w="11016" w:type="dxa"/>
          </w:tcPr>
          <w:p w:rsidR="00B35001" w:rsidRPr="00B35001" w:rsidRDefault="0019510A" w:rsidP="00B35001">
            <w:pPr>
              <w:pStyle w:val="Ttulo1"/>
              <w:outlineLvl w:val="0"/>
            </w:pPr>
            <w:bookmarkStart w:id="6" w:name="_Toc7781551"/>
            <w:r>
              <w:lastRenderedPageBreak/>
              <w:t>Propiedades del estudio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4"/>
              <w:gridCol w:w="5380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19510A" w:rsidP="005E294F">
                  <w:r>
                    <w:t>Nombre de estudio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Estudio 1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Tipo de análisis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Análisis estático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Tipo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Malla sólida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 xml:space="preserve">Efecto térmico: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Activar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Opción térmica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Incluir cargas térmicas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Temperatura a tensión cero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5E294F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Incluir los efectos de la presión de fluidos desde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Tipo de solver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5E294F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 xml:space="preserve">Efecto de rigidización por tensión (Inplane):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 xml:space="preserve">Muelle blando: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 xml:space="preserve">Desahogo inercial: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5E294F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Opciones de unión rígida incompatibles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Automática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Gran desplazamiento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5E294F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Calcular fuerzas de cuerpo libre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Activar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Fricción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 xml:space="preserve">Utilizar método adaptativo: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19510A" w:rsidRP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5E294F">
                  <w:r>
                    <w:t>Carpeta de resultados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Documento de SolidWorks (c:\users\maq-e10\appdata\local\temp)</w:t>
                  </w:r>
                </w:p>
              </w:tc>
            </w:tr>
          </w:tbl>
          <w:p w:rsidR="005E294F" w:rsidRPr="0019510A" w:rsidRDefault="005E294F" w:rsidP="00A96F2C">
            <w:pPr>
              <w:rPr>
                <w:lang w:val="es-MX"/>
              </w:rPr>
            </w:pPr>
          </w:p>
        </w:tc>
      </w:tr>
      <w:bookmarkEnd w:id="1"/>
      <w:bookmarkEnd w:id="2"/>
      <w:bookmarkEnd w:id="3"/>
    </w:tbl>
    <w:p w:rsidR="00F33129" w:rsidRPr="0019510A" w:rsidRDefault="00F33129">
      <w:pPr>
        <w:rPr>
          <w:lang w:val="es-MX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19510A" w:rsidP="000A7C6B">
            <w:pPr>
              <w:pStyle w:val="Ttulo1"/>
              <w:outlineLvl w:val="0"/>
            </w:pPr>
            <w:bookmarkStart w:id="7" w:name="_Toc7781552"/>
            <w:r>
              <w:t>Unidades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81"/>
              <w:gridCol w:w="5373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19510A" w:rsidP="000A7C6B">
                  <w:r>
                    <w:t>Sistema de unidades: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Métrico (MKS)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r>
                    <w:t>Longitud/Desplazamiento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r>
                    <w:t>Temperatura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19510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r>
                    <w:t>Velocidad angular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Rad/seg</w:t>
                  </w:r>
                </w:p>
              </w:tc>
            </w:tr>
            <w:tr w:rsidR="0019510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r>
                    <w:t>Presión/Tensión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aconcuadrcul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RPr="0019510A" w:rsidTr="005273D5">
        <w:trPr>
          <w:trHeight w:val="4158"/>
        </w:trPr>
        <w:tc>
          <w:tcPr>
            <w:tcW w:w="11136" w:type="dxa"/>
          </w:tcPr>
          <w:p w:rsidR="00E80CD9" w:rsidRPr="00AC3438" w:rsidRDefault="0019510A" w:rsidP="000A7C6B">
            <w:pPr>
              <w:pStyle w:val="Ttulo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781553"/>
            <w:r>
              <w:lastRenderedPageBreak/>
              <w:t>Propiedades de material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19510A" w:rsidP="000A7C6B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Referencia de modelo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19510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Propiedades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19510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Componentes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19510A" w:rsidP="000A7C6B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904365" cy="1222375"/>
                        <wp:effectExtent l="0" t="0" r="635" b="0"/>
                        <wp:docPr id="6" name="Imagen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22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Cuadrculamedia1-nfasis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Nombre</w:t>
                        </w:r>
                        <w:r w:rsidR="00E80CD9" w:rsidRPr="00BE6656"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ASTM A36 Acero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Tipo de modelo: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Isotrópico elástico lineal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Criterio de error predeterminado: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Desconocido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2.5e+008 N/m^2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 de tracción: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4e+008 N/m^2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2e+011 N/m^2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Coeficiente de Poisson: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 xml:space="preserve">0.26  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Densidad: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7850 kg/m^3</w:t>
                        </w:r>
                      </w:p>
                    </w:tc>
                  </w:tr>
                  <w:tr w:rsidR="0019510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 cortante: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19510A" w:rsidRDefault="001951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7.93e+010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 1(Saliente-Extruir1)(Pieza2)</w:t>
                  </w:r>
                </w:p>
              </w:tc>
            </w:tr>
            <w:tr w:rsidR="00E80CD9" w:rsidRPr="0019510A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19510A" w:rsidRDefault="0019510A" w:rsidP="000A7C6B">
                  <w:pPr>
                    <w:rPr>
                      <w:rStyle w:val="Textoennegrita"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sz w:val="20"/>
                      <w:szCs w:val="20"/>
                      <w:lang w:val="es-MX"/>
                    </w:rPr>
                    <w:t>Datos de curva:N/A</w:t>
                  </w:r>
                </w:p>
              </w:tc>
            </w:tr>
          </w:tbl>
          <w:p w:rsidR="00E80CD9" w:rsidRPr="0019510A" w:rsidRDefault="00E80CD9" w:rsidP="000A7C6B">
            <w:pPr>
              <w:rPr>
                <w:lang w:val="es-MX"/>
              </w:rPr>
            </w:pPr>
          </w:p>
        </w:tc>
      </w:tr>
      <w:bookmarkEnd w:id="8"/>
      <w:bookmarkEnd w:id="9"/>
      <w:bookmarkEnd w:id="10"/>
    </w:tbl>
    <w:p w:rsidR="005273D5" w:rsidRPr="0019510A" w:rsidRDefault="005273D5" w:rsidP="006518B5">
      <w:pPr>
        <w:rPr>
          <w:lang w:val="es-MX"/>
        </w:rPr>
      </w:pP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19510A" w:rsidP="000A7C6B">
            <w:pPr>
              <w:pStyle w:val="Ttulo1"/>
              <w:outlineLvl w:val="0"/>
              <w:rPr>
                <w:b w:val="0"/>
                <w:bCs w:val="0"/>
              </w:rPr>
            </w:pPr>
            <w:bookmarkStart w:id="12" w:name="_Toc7781554"/>
            <w:r>
              <w:rPr>
                <w:rStyle w:val="Textoennegrita"/>
              </w:rPr>
              <w:lastRenderedPageBreak/>
              <w:t>Cargas y sujeciones</w:t>
            </w:r>
            <w:bookmarkEnd w:id="12"/>
          </w:p>
          <w:tbl>
            <w:tblPr>
              <w:tblStyle w:val="Listaclara-nfasis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19510A" w:rsidTr="00FB77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19510A" w:rsidRPr="004E282D" w:rsidRDefault="0019510A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Nombre de sujeción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19510A" w:rsidRPr="004E282D" w:rsidRDefault="001951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Imagen de sujeción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19510A" w:rsidRPr="004E282D" w:rsidRDefault="001951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Detalles de sujeción</w:t>
                  </w:r>
                </w:p>
              </w:tc>
            </w:tr>
            <w:tr w:rsidR="0019510A" w:rsidTr="001951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19510A" w:rsidRPr="00AD5FBA" w:rsidRDefault="0019510A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Fijo-1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19510A" w:rsidRPr="006208CB" w:rsidRDefault="0019510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772285" cy="1137920"/>
                        <wp:effectExtent l="0" t="0" r="0" b="5080"/>
                        <wp:docPr id="7" name="Imagen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9510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9510A" w:rsidRPr="00BE6656" w:rsidRDefault="0019510A" w:rsidP="003F2268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9510A" w:rsidRPr="00154A1A" w:rsidRDefault="001951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19510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Geometría fija</w:t>
                        </w:r>
                      </w:p>
                    </w:tc>
                  </w:tr>
                </w:tbl>
                <w:p w:rsidR="0019510A" w:rsidRPr="004C6DEB" w:rsidRDefault="0019510A" w:rsidP="00840CC7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19510A" w:rsidTr="006D11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19510A" w:rsidRPr="003F154A" w:rsidRDefault="0019510A" w:rsidP="006D1104">
                  <w:pPr>
                    <w:rPr>
                      <w:rStyle w:val="Textoennegrita"/>
                      <w:bCs/>
                    </w:rPr>
                  </w:pPr>
                  <w:r>
                    <w:rPr>
                      <w:rStyle w:val="Textoennegrita"/>
                      <w:b/>
                    </w:rPr>
                    <w:t>Fuerzas resultantes</w:t>
                  </w:r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9510A" w:rsidTr="006D1104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19510A" w:rsidTr="006D1104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 de reacción(N)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Pr="00EF37BF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-1.59995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Pr="00EF37BF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-3.41895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-3.37596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19510A" w:rsidRPr="00EF37BF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5.0642</w:t>
                        </w:r>
                      </w:p>
                    </w:tc>
                  </w:tr>
                  <w:tr w:rsidR="0019510A" w:rsidTr="006D1104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19510A" w:rsidRP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</w:pPr>
                        <w:r w:rsidRPr="0019510A"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  <w:t>Momento de reacción(N·m)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19510A" w:rsidRDefault="0019510A" w:rsidP="006D1104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19510A" w:rsidTr="001951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19510A" w:rsidRPr="00AD5FBA" w:rsidRDefault="0019510A" w:rsidP="006D1104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Sobre caras cilíndricas-1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19510A" w:rsidRPr="006208CB" w:rsidRDefault="0019510A" w:rsidP="006D110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772285" cy="1137920"/>
                        <wp:effectExtent l="0" t="0" r="0" b="5080"/>
                        <wp:docPr id="8" name="Imagen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9510A" w:rsidTr="006D110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9510A" w:rsidRPr="00BE6656" w:rsidRDefault="0019510A" w:rsidP="006D1104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9510A" w:rsidRPr="00154A1A" w:rsidRDefault="0019510A" w:rsidP="006D110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19510A" w:rsidTr="006D110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6D110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6D110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Sobre caras cilíndricas</w:t>
                        </w:r>
                      </w:p>
                    </w:tc>
                  </w:tr>
                  <w:tr w:rsidR="0019510A" w:rsidTr="006D110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6D110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Traslación: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6D110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0, ---, 0</w:t>
                        </w:r>
                      </w:p>
                    </w:tc>
                  </w:tr>
                  <w:tr w:rsidR="0019510A" w:rsidTr="006D110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6D110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6D110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mm</w:t>
                        </w:r>
                      </w:p>
                    </w:tc>
                  </w:tr>
                </w:tbl>
                <w:p w:rsidR="0019510A" w:rsidRPr="004C6DEB" w:rsidRDefault="0019510A" w:rsidP="006D1104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19510A" w:rsidTr="006D11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19510A" w:rsidRPr="003F154A" w:rsidRDefault="0019510A" w:rsidP="006D1104">
                  <w:pPr>
                    <w:rPr>
                      <w:rStyle w:val="Textoennegrita"/>
                      <w:bCs/>
                    </w:rPr>
                  </w:pPr>
                  <w:r>
                    <w:rPr>
                      <w:rStyle w:val="Textoennegrita"/>
                      <w:b/>
                    </w:rPr>
                    <w:t>Fuerzas resultantes</w:t>
                  </w:r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19510A" w:rsidTr="006D1104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19510A" w:rsidTr="006D1104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 de reacción(N)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Pr="00EF37BF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-69.5107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Pr="00EF37BF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591.747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-7.88339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19510A" w:rsidRPr="00EF37BF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595.868</w:t>
                        </w:r>
                      </w:p>
                    </w:tc>
                  </w:tr>
                  <w:tr w:rsidR="0019510A" w:rsidTr="006D1104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19510A" w:rsidRPr="0019510A" w:rsidRDefault="0019510A" w:rsidP="006D1104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</w:pPr>
                        <w:r w:rsidRPr="0019510A"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  <w:t>Momento de reacción(N·m)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19510A" w:rsidRDefault="0019510A" w:rsidP="006D1104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19510A" w:rsidRDefault="0019510A" w:rsidP="006D1104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DC3"/>
            </w:pPr>
          </w:p>
          <w:tbl>
            <w:tblPr>
              <w:tblStyle w:val="Listaclara-nfasis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19510A" w:rsidTr="007C5E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19510A" w:rsidRPr="004E282D" w:rsidRDefault="0019510A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Nombre de carga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19510A" w:rsidRPr="004E282D" w:rsidRDefault="001951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Cargar imagen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19510A" w:rsidRPr="004E282D" w:rsidRDefault="001951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Detalles de carga</w:t>
                  </w:r>
                </w:p>
              </w:tc>
            </w:tr>
            <w:tr w:rsidR="0019510A" w:rsidTr="001627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19510A" w:rsidRPr="00F42DD1" w:rsidRDefault="0019510A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19510A" w:rsidRPr="006208CB" w:rsidRDefault="0019510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907540" cy="1224280"/>
                        <wp:effectExtent l="0" t="0" r="0" b="0"/>
                        <wp:docPr id="9" name="Imagen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24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19510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9510A" w:rsidRPr="00BE6656" w:rsidRDefault="0019510A" w:rsidP="003F2268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9510A" w:rsidRPr="00B77EA3" w:rsidRDefault="001951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19510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Cara&lt; 1 &gt;</w:t>
                        </w:r>
                      </w:p>
                    </w:tc>
                  </w:tr>
                  <w:tr w:rsidR="0019510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 momento torsor</w:t>
                        </w:r>
                      </w:p>
                    </w:tc>
                  </w:tr>
                  <w:tr w:rsidR="0019510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19510A" w:rsidRDefault="001951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19510A" w:rsidRDefault="001951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125664 lbf·in</w:t>
                        </w:r>
                      </w:p>
                    </w:tc>
                  </w:tr>
                </w:tbl>
                <w:p w:rsidR="0019510A" w:rsidRDefault="0019510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Textoennegrita"/>
              </w:rPr>
            </w:pPr>
          </w:p>
        </w:tc>
      </w:tr>
    </w:tbl>
    <w:p w:rsidR="00132707" w:rsidRDefault="00132707" w:rsidP="0013270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Ttulo1"/>
              <w:outlineLvl w:val="0"/>
            </w:pPr>
            <w:r>
              <w:lastRenderedPageBreak/>
              <w:br w:type="page"/>
            </w:r>
            <w:bookmarkStart w:id="13" w:name="_Toc7781555"/>
            <w:r w:rsidR="0019510A">
              <w:t>Definiciones de conector</w:t>
            </w:r>
            <w:bookmarkEnd w:id="13"/>
          </w:p>
          <w:p w:rsidR="00132707" w:rsidRDefault="0019510A" w:rsidP="000A7C6B">
            <w:r>
              <w:t>No hay datos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Pr="0019510A" w:rsidRDefault="0019510A" w:rsidP="000A7C6B">
            <w:pPr>
              <w:pStyle w:val="Ttulo1"/>
              <w:outlineLvl w:val="0"/>
              <w:rPr>
                <w:lang w:val="es-MX"/>
              </w:rPr>
            </w:pPr>
            <w:bookmarkStart w:id="14" w:name="_Toc7781556"/>
            <w:r w:rsidRPr="0019510A">
              <w:rPr>
                <w:lang w:val="es-MX"/>
              </w:rPr>
              <w:t>Información de contacto</w:t>
            </w:r>
            <w:bookmarkEnd w:id="14"/>
          </w:p>
          <w:p w:rsidR="00104BD8" w:rsidRPr="0019510A" w:rsidRDefault="0019510A" w:rsidP="000A7C6B">
            <w:pPr>
              <w:rPr>
                <w:lang w:val="es-MX"/>
              </w:rPr>
            </w:pPr>
            <w:r w:rsidRPr="0019510A">
              <w:rPr>
                <w:lang w:val="es-MX"/>
              </w:rPr>
              <w:t>No hay datos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19510A" w:rsidP="000A7C6B">
            <w:pPr>
              <w:pStyle w:val="Ttulo1"/>
              <w:outlineLvl w:val="0"/>
            </w:pPr>
            <w:bookmarkStart w:id="15" w:name="_Toc7781557"/>
            <w:r>
              <w:lastRenderedPageBreak/>
              <w:t>Información de malla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19510A" w:rsidP="00C16188">
                  <w:r>
                    <w:t>Tipo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Malla sólida</w:t>
                  </w:r>
                </w:p>
              </w:tc>
            </w:tr>
            <w:tr w:rsid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 xml:space="preserve">Mallador utilizado: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Malla basada en curvatura</w:t>
                  </w:r>
                </w:p>
              </w:tc>
            </w:tr>
            <w:tr w:rsidR="0019510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Puntos jacobianos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Puntos</w:t>
                  </w:r>
                </w:p>
              </w:tc>
            </w:tr>
            <w:tr w:rsid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Tamaño máximo de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 in</w:t>
                  </w:r>
                </w:p>
              </w:tc>
            </w:tr>
            <w:tr w:rsidR="0019510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Tamaño mínimo del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 in</w:t>
                  </w:r>
                </w:p>
              </w:tc>
            </w:tr>
            <w:tr w:rsidR="0019510A" w:rsidRP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Calidad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Elementos cuadráticos de alto orden</w:t>
                  </w:r>
                </w:p>
              </w:tc>
            </w:tr>
          </w:tbl>
          <w:p w:rsidR="00690657" w:rsidRPr="0019510A" w:rsidRDefault="00690657" w:rsidP="00690657">
            <w:pPr>
              <w:rPr>
                <w:lang w:val="es-MX"/>
              </w:rPr>
            </w:pPr>
          </w:p>
          <w:p w:rsidR="00A9531D" w:rsidRPr="00690657" w:rsidRDefault="0019510A" w:rsidP="00690657">
            <w:pPr>
              <w:pStyle w:val="Ttulo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malla - Detalles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19510A" w:rsidP="00C16188">
                  <w:r>
                    <w:t>Número total de nodos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63200</w:t>
                  </w:r>
                </w:p>
              </w:tc>
            </w:tr>
            <w:tr w:rsid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Número total de elementos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43499</w:t>
                  </w:r>
                </w:p>
              </w:tc>
            </w:tr>
            <w:tr w:rsidR="0019510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Cociente máximo de aspecto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3.8029</w:t>
                  </w:r>
                </w:p>
              </w:tc>
            </w:tr>
            <w:tr w:rsid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C16188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% de elementos cuyo cociente de aspecto es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99.9</w:t>
                  </w:r>
                </w:p>
              </w:tc>
            </w:tr>
            <w:tr w:rsidR="0019510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C16188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% de elementos cuyo cociente de aspecto es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>% de elementos distorsionados (Jacobiana)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9510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Pr="0019510A" w:rsidRDefault="0019510A" w:rsidP="00C16188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 xml:space="preserve">Tiempo para completar la malla 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19510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r>
                    <w:t xml:space="preserve">Nombre de computadora: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19510A" w:rsidRDefault="001951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MAQ-E1-PC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19510A" w:rsidP="00D803B1">
                  <w:pPr>
                    <w:jc w:val="center"/>
                  </w:pPr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>
                        <wp:extent cx="6711315" cy="3284220"/>
                        <wp:effectExtent l="0" t="0" r="0" b="0"/>
                        <wp:docPr id="10" name="Imagen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284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RPr="0019510A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Pr="0019510A" w:rsidRDefault="0019510A" w:rsidP="000A7C6B">
            <w:pPr>
              <w:pStyle w:val="Ttulo1"/>
              <w:outlineLvl w:val="0"/>
              <w:rPr>
                <w:lang w:val="es-MX"/>
              </w:rPr>
            </w:pPr>
            <w:bookmarkStart w:id="16" w:name="_Toc7781558"/>
            <w:r w:rsidRPr="0019510A">
              <w:rPr>
                <w:lang w:val="es-MX"/>
              </w:rPr>
              <w:lastRenderedPageBreak/>
              <w:t>Detalles del sensor</w:t>
            </w:r>
            <w:bookmarkEnd w:id="16"/>
          </w:p>
          <w:p w:rsidR="002C53F9" w:rsidRPr="0019510A" w:rsidRDefault="0019510A" w:rsidP="000A7C6B">
            <w:pPr>
              <w:rPr>
                <w:lang w:val="es-MX"/>
              </w:rPr>
            </w:pPr>
            <w:r w:rsidRPr="0019510A">
              <w:rPr>
                <w:lang w:val="es-MX"/>
              </w:rPr>
              <w:t>No hay datos</w:t>
            </w:r>
          </w:p>
        </w:tc>
      </w:tr>
    </w:tbl>
    <w:p w:rsidR="005F5B79" w:rsidRPr="0019510A" w:rsidRDefault="005F5B79" w:rsidP="00F12133">
      <w:pPr>
        <w:rPr>
          <w:lang w:val="es-MX"/>
        </w:rPr>
      </w:pPr>
    </w:p>
    <w:tbl>
      <w:tblPr>
        <w:tblStyle w:val="Tablaconcuadrcul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Pr="0019510A" w:rsidRDefault="0019510A" w:rsidP="000A7C6B">
            <w:pPr>
              <w:pStyle w:val="Ttulo1"/>
              <w:outlineLvl w:val="0"/>
              <w:rPr>
                <w:lang w:val="es-MX"/>
              </w:rPr>
            </w:pPr>
            <w:bookmarkStart w:id="17" w:name="_Toc7781559"/>
            <w:r w:rsidRPr="0019510A">
              <w:rPr>
                <w:lang w:val="es-MX"/>
              </w:rPr>
              <w:t>Fuerzas resultantes</w:t>
            </w:r>
            <w:bookmarkEnd w:id="17"/>
          </w:p>
          <w:p w:rsidR="005F5B79" w:rsidRPr="0019510A" w:rsidRDefault="0019510A" w:rsidP="000A7C6B">
            <w:pPr>
              <w:pStyle w:val="Ttulo2"/>
              <w:outlineLvl w:val="1"/>
              <w:rPr>
                <w:lang w:val="es-MX"/>
              </w:rPr>
            </w:pPr>
            <w:r w:rsidRPr="0019510A">
              <w:rPr>
                <w:lang w:val="es-MX"/>
              </w:rPr>
              <w:t>Fuerzas de reacción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19510A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19510A" w:rsidRDefault="0019510A" w:rsidP="000A7C6B">
                  <w:pPr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Conjunto de selecciones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19510A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19510A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Suma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19510A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Suma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19510A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Suma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19510A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19510A">
                    <w:rPr>
                      <w:lang w:val="es-MX"/>
                    </w:rPr>
                    <w:t>Resultante</w:t>
                  </w:r>
                </w:p>
              </w:tc>
            </w:tr>
            <w:tr w:rsidR="005F5B79" w:rsidRPr="0019510A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19510A" w:rsidRDefault="0019510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Fonts w:asciiTheme="minorHAnsi" w:hAnsiTheme="minorHAnsi"/>
                      <w:b w:val="0"/>
                      <w:sz w:val="20"/>
                      <w:szCs w:val="20"/>
                      <w:lang w:val="es-MX"/>
                    </w:rPr>
                    <w:t>Todo el modelo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sz w:val="20"/>
                      <w:szCs w:val="20"/>
                      <w:lang w:val="es-MX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sz w:val="20"/>
                      <w:szCs w:val="20"/>
                      <w:lang w:val="es-MX"/>
                    </w:rPr>
                    <w:t>-77.0735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sz w:val="20"/>
                      <w:szCs w:val="20"/>
                      <w:lang w:val="es-MX"/>
                    </w:rPr>
                    <w:t>584.54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sz w:val="20"/>
                      <w:szCs w:val="20"/>
                      <w:lang w:val="es-MX"/>
                    </w:rPr>
                    <w:t>-11.0573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19510A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sz w:val="20"/>
                      <w:szCs w:val="20"/>
                      <w:lang w:val="es-MX"/>
                    </w:rPr>
                    <w:t>589.703</w:t>
                  </w:r>
                </w:p>
              </w:tc>
            </w:tr>
          </w:tbl>
          <w:p w:rsidR="005F5B79" w:rsidRPr="0019510A" w:rsidRDefault="0019510A" w:rsidP="000A7C6B">
            <w:pPr>
              <w:pStyle w:val="Ttulo2"/>
              <w:outlineLvl w:val="1"/>
              <w:rPr>
                <w:lang w:val="es-MX"/>
              </w:rPr>
            </w:pPr>
            <w:r w:rsidRPr="0019510A">
              <w:rPr>
                <w:lang w:val="es-MX"/>
              </w:rPr>
              <w:t>Momentos de reacción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9510A" w:rsidP="000A7C6B">
                  <w:r>
                    <w:t>Conjunto de selecciones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Suma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Suma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Suma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1951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9510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Todo el modelo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N·m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1951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19510A" w:rsidRDefault="0019510A" w:rsidP="0019510A">
            <w:pPr>
              <w:pStyle w:val="Ttulo1"/>
            </w:pPr>
            <w:bookmarkStart w:id="21" w:name="_Toc7781560"/>
            <w:r>
              <w:t>Vigas</w:t>
            </w:r>
            <w:bookmarkEnd w:id="21"/>
          </w:p>
          <w:p w:rsidR="00EC2432" w:rsidRDefault="0019510A" w:rsidP="000A7C6B">
            <w:r>
              <w:rPr>
                <w:sz w:val="24"/>
                <w:szCs w:val="24"/>
              </w:rPr>
              <w:t>No hay datos</w:t>
            </w:r>
          </w:p>
        </w:tc>
      </w:tr>
    </w:tbl>
    <w:p w:rsidR="00EC2432" w:rsidRDefault="00EC2432" w:rsidP="0094009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19510A" w:rsidP="000A7C6B">
            <w:pPr>
              <w:pStyle w:val="Ttulo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781561"/>
            <w:r>
              <w:lastRenderedPageBreak/>
              <w:t>Resultados del estudio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6"/>
              <w:gridCol w:w="3270"/>
              <w:gridCol w:w="2376"/>
              <w:gridCol w:w="2352"/>
            </w:tblGrid>
            <w:tr w:rsidR="0019510A" w:rsidTr="006D11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19510A" w:rsidTr="006D11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Pr="004D2956" w:rsidRDefault="0019510A" w:rsidP="006D110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Tensiones1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 w:rsidRPr="0019510A">
                    <w:rPr>
                      <w:sz w:val="20"/>
                      <w:szCs w:val="20"/>
                      <w:lang w:val="es-MX"/>
                    </w:rPr>
                    <w:t xml:space="preserve">TXZ: Tensión cortante en dir. </w:t>
                  </w:r>
                  <w:r>
                    <w:rPr>
                      <w:sz w:val="20"/>
                      <w:szCs w:val="20"/>
                    </w:rPr>
                    <w:t>Z en plano YZ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-10028.6 psi</w:t>
                  </w:r>
                </w:p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1705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10026.9 psi</w:t>
                  </w:r>
                </w:p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1023</w:t>
                  </w:r>
                </w:p>
              </w:tc>
            </w:tr>
            <w:tr w:rsidR="0019510A" w:rsidTr="006D110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9510A" w:rsidRDefault="0019510A" w:rsidP="006D1104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s-MX" w:eastAsia="es-MX"/>
                    </w:rPr>
                    <w:drawing>
                      <wp:inline distT="0" distB="0" distL="0" distR="0">
                        <wp:extent cx="6858000" cy="3355975"/>
                        <wp:effectExtent l="0" t="0" r="0" b="0"/>
                        <wp:docPr id="11" name="Imagen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35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510A" w:rsidRPr="004D2956" w:rsidRDefault="0019510A" w:rsidP="006D110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Pieza2-Estudio 1-Tensiones-Tensiones1</w:t>
                  </w:r>
                </w:p>
              </w:tc>
            </w:tr>
          </w:tbl>
          <w:p w:rsidR="0019510A" w:rsidRDefault="0019510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65"/>
              <w:gridCol w:w="3461"/>
              <w:gridCol w:w="2081"/>
              <w:gridCol w:w="2247"/>
            </w:tblGrid>
            <w:tr w:rsidR="0019510A" w:rsidTr="006D11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19510A" w:rsidTr="006D11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Pr="004D2956" w:rsidRDefault="0019510A" w:rsidP="006D110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Desplazamientos1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Desplazamiento resultante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63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0.263187 mm</w:t>
                  </w:r>
                </w:p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15</w:t>
                  </w:r>
                </w:p>
              </w:tc>
            </w:tr>
            <w:tr w:rsidR="0019510A" w:rsidTr="006D110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9510A" w:rsidRDefault="0019510A" w:rsidP="006D1104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s-MX" w:eastAsia="es-MX"/>
                    </w:rPr>
                    <w:lastRenderedPageBreak/>
                    <w:drawing>
                      <wp:inline distT="0" distB="0" distL="0" distR="0">
                        <wp:extent cx="6858000" cy="3355975"/>
                        <wp:effectExtent l="0" t="0" r="0" b="0"/>
                        <wp:docPr id="12" name="Imagen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35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510A" w:rsidRPr="004D2956" w:rsidRDefault="0019510A" w:rsidP="006D110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Pieza2-Estudio 1-Desplazamientos-Desplazamientos1</w:t>
                  </w:r>
                </w:p>
              </w:tc>
            </w:tr>
          </w:tbl>
          <w:p w:rsidR="0019510A" w:rsidRDefault="0019510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4"/>
              <w:gridCol w:w="3242"/>
              <w:gridCol w:w="2322"/>
              <w:gridCol w:w="2436"/>
            </w:tblGrid>
            <w:tr w:rsidR="0019510A" w:rsidTr="006D11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19510A" w:rsidRDefault="0019510A" w:rsidP="006D110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19510A" w:rsidTr="006D11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Pr="004D2956" w:rsidRDefault="0019510A" w:rsidP="006D110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Deformaciones unitarias1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Deformación unitaria equivalente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2.21116e-006 </w:t>
                  </w:r>
                </w:p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19267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19510A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0.000495556 </w:t>
                  </w:r>
                </w:p>
                <w:p w:rsidR="0019510A" w:rsidRPr="004D2956" w:rsidRDefault="0019510A" w:rsidP="006D11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18636</w:t>
                  </w:r>
                </w:p>
              </w:tc>
            </w:tr>
            <w:tr w:rsidR="0019510A" w:rsidRPr="0019510A" w:rsidTr="006D110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19510A" w:rsidRDefault="0019510A" w:rsidP="006D1104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s-MX" w:eastAsia="es-MX"/>
                    </w:rPr>
                    <w:drawing>
                      <wp:inline distT="0" distB="0" distL="0" distR="0">
                        <wp:extent cx="6858000" cy="3355975"/>
                        <wp:effectExtent l="0" t="0" r="0" b="0"/>
                        <wp:docPr id="13" name="Imagen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35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510A" w:rsidRPr="0019510A" w:rsidRDefault="0019510A" w:rsidP="006D1104">
                  <w:pPr>
                    <w:jc w:val="center"/>
                    <w:rPr>
                      <w:sz w:val="20"/>
                      <w:szCs w:val="20"/>
                      <w:lang w:val="es-MX"/>
                    </w:rPr>
                  </w:pPr>
                  <w:r w:rsidRPr="0019510A"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  <w:t>Pieza2-Estudio 1-Deformaciones unitarias-Deformaciones unitarias1</w:t>
                  </w:r>
                </w:p>
              </w:tc>
            </w:tr>
          </w:tbl>
          <w:p w:rsidR="0019510A" w:rsidRPr="0019510A" w:rsidRDefault="0019510A" w:rsidP="000A7C6B">
            <w:pPr>
              <w:rPr>
                <w:lang w:val="es-MX"/>
              </w:rPr>
            </w:pPr>
          </w:p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19510A" w:rsidP="0019510A">
            <w:pPr>
              <w:pStyle w:val="Ttulo1"/>
            </w:pPr>
            <w:bookmarkStart w:id="26" w:name="_Toc7781562"/>
            <w:r>
              <w:lastRenderedPageBreak/>
              <w:t>Conclusión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10A" w:rsidRDefault="0019510A" w:rsidP="00F25CD7">
      <w:pPr>
        <w:spacing w:after="0" w:line="240" w:lineRule="auto"/>
      </w:pPr>
      <w:r>
        <w:separator/>
      </w:r>
    </w:p>
  </w:endnote>
  <w:endnote w:type="continuationSeparator" w:id="0">
    <w:p w:rsidR="0019510A" w:rsidRDefault="0019510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s-MX" w:eastAsia="es-MX"/>
            </w:rPr>
            <w:drawing>
              <wp:inline distT="0" distB="0" distL="0" distR="0" wp14:anchorId="456ACFDD" wp14:editId="2DB53504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19510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 con SolidWorks Simulation</w:t>
          </w:r>
        </w:p>
      </w:tc>
      <w:tc>
        <w:tcPr>
          <w:tcW w:w="2079" w:type="pct"/>
          <w:vAlign w:val="bottom"/>
        </w:tcPr>
        <w:p w:rsidR="00DC4D2F" w:rsidRDefault="0019510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Simulación de Pieza2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9510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s-MX" w:eastAsia="es-MX"/>
            </w:rPr>
            <w:drawing>
              <wp:inline distT="0" distB="0" distL="0" distR="0" wp14:anchorId="2B14B571" wp14:editId="5481828C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19510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 con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19510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Simulación de Pieza2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9510A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10A" w:rsidRDefault="0019510A" w:rsidP="00F25CD7">
      <w:pPr>
        <w:spacing w:after="0" w:line="240" w:lineRule="auto"/>
      </w:pPr>
      <w:r>
        <w:separator/>
      </w:r>
    </w:p>
  </w:footnote>
  <w:footnote w:type="continuationSeparator" w:id="0">
    <w:p w:rsidR="0019510A" w:rsidRDefault="0019510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10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9510A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B5A1B"/>
    <w:rPr>
      <w:b/>
      <w:bCs/>
    </w:rPr>
  </w:style>
  <w:style w:type="paragraph" w:styleId="Sinespaciado">
    <w:name w:val="No Spacing"/>
    <w:uiPriority w:val="1"/>
    <w:qFormat/>
    <w:rsid w:val="00BB5A1B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CD7"/>
  </w:style>
  <w:style w:type="paragraph" w:styleId="Piedepgina">
    <w:name w:val="footer"/>
    <w:basedOn w:val="Normal"/>
    <w:link w:val="Piedepgina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CD7"/>
  </w:style>
  <w:style w:type="table" w:styleId="Tablaconcuadrcula">
    <w:name w:val="Table Grid"/>
    <w:basedOn w:val="Tab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801E6"/>
    <w:rPr>
      <w:color w:val="0000FF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is4">
    <w:name w:val="Light List Accent 4"/>
    <w:basedOn w:val="Tab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uadrculamedia1-nfasis6">
    <w:name w:val="Medium Grid 1 Accent 6"/>
    <w:basedOn w:val="Tab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claro-nfasis5">
    <w:name w:val="Light Shading Accent 5"/>
    <w:basedOn w:val="Tab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4">
    <w:name w:val="Light Shading Accent 4"/>
    <w:basedOn w:val="Tab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B5A1B"/>
    <w:rPr>
      <w:b/>
      <w:bCs/>
    </w:rPr>
  </w:style>
  <w:style w:type="paragraph" w:styleId="Sinespaciado">
    <w:name w:val="No Spacing"/>
    <w:uiPriority w:val="1"/>
    <w:qFormat/>
    <w:rsid w:val="00BB5A1B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CD7"/>
  </w:style>
  <w:style w:type="paragraph" w:styleId="Piedepgina">
    <w:name w:val="footer"/>
    <w:basedOn w:val="Normal"/>
    <w:link w:val="Piedepgina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CD7"/>
  </w:style>
  <w:style w:type="table" w:styleId="Tablaconcuadrcula">
    <w:name w:val="Table Grid"/>
    <w:basedOn w:val="Tab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801E6"/>
    <w:rPr>
      <w:color w:val="0000FF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is4">
    <w:name w:val="Light List Accent 4"/>
    <w:basedOn w:val="Tab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uadrculamedia1-nfasis6">
    <w:name w:val="Medium Grid 1 Accent 6"/>
    <w:basedOn w:val="Tab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claro-nfasis5">
    <w:name w:val="Light Shading Accent 5"/>
    <w:basedOn w:val="Tab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4">
    <w:name w:val="Light Shading Accent 4"/>
    <w:basedOn w:val="Tab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BD8AF-BB47-4A1C-AC6B-D4146DFEE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832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maq-e10</dc:creator>
  <cp:lastModifiedBy>maq-e10</cp:lastModifiedBy>
  <cp:revision>1</cp:revision>
  <dcterms:created xsi:type="dcterms:W3CDTF">2019-05-03T20:11:00Z</dcterms:created>
  <dcterms:modified xsi:type="dcterms:W3CDTF">2019-05-03T20:12:00Z</dcterms:modified>
</cp:coreProperties>
</file>